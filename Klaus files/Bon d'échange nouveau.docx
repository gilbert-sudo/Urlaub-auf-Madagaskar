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940" w:type="dxa"/>
        <w:tblInd w:w="-1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940"/>
      </w:tblGrid>
      <w:tr w:rsidR="008744BF" w:rsidTr="007E25ED">
        <w:trPr>
          <w:trHeight w:val="535"/>
        </w:trPr>
        <w:tc>
          <w:tcPr>
            <w:tcW w:w="11940" w:type="dxa"/>
          </w:tcPr>
          <w:p w:rsidR="008744BF" w:rsidRPr="008744BF" w:rsidRDefault="008744BF" w:rsidP="008744BF">
            <w:pPr>
              <w:jc w:val="center"/>
              <w:rPr>
                <w:b/>
                <w:sz w:val="36"/>
                <w:szCs w:val="36"/>
              </w:rPr>
            </w:pPr>
            <w:r w:rsidRPr="008744BF">
              <w:rPr>
                <w:b/>
                <w:sz w:val="36"/>
                <w:szCs w:val="36"/>
              </w:rPr>
              <w:t>Bon d’échange Hôtel</w:t>
            </w:r>
          </w:p>
        </w:tc>
      </w:tr>
    </w:tbl>
    <w:p w:rsidR="008744BF" w:rsidRDefault="008744BF"/>
    <w:tbl>
      <w:tblPr>
        <w:tblW w:w="10800" w:type="dxa"/>
        <w:tblInd w:w="-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86"/>
        <w:gridCol w:w="184"/>
        <w:gridCol w:w="6030"/>
      </w:tblGrid>
      <w:tr w:rsidR="008744BF" w:rsidRPr="00CF352B" w:rsidTr="00B92C9C">
        <w:trPr>
          <w:trHeight w:val="2670"/>
        </w:trPr>
        <w:tc>
          <w:tcPr>
            <w:tcW w:w="4586" w:type="dxa"/>
            <w:vMerge w:val="restart"/>
          </w:tcPr>
          <w:p w:rsidR="008744BF" w:rsidRPr="00B92C9C" w:rsidRDefault="008739B3" w:rsidP="008744BF">
            <w:pPr>
              <w:ind w:right="-610"/>
              <w:rPr>
                <w:b/>
                <w:lang w:val="en-US"/>
              </w:rPr>
            </w:pPr>
            <w:r>
              <w:rPr>
                <w:b/>
                <w:noProof/>
                <w:lang w:val="en-US" w:eastAsia="en-US"/>
              </w:rPr>
              <w:drawing>
                <wp:inline distT="0" distB="0" distL="0" distR="0" wp14:anchorId="07737D08" wp14:editId="74904843">
                  <wp:extent cx="1657350" cy="802616"/>
                  <wp:effectExtent l="0" t="0" r="0" b="0"/>
                  <wp:docPr id="2" name="Picture 2" descr="C:\Users\Dell\Dropbox\Logos cartes de visite\Logo Madagascar trip's and pic's\Avec correction\Fichier 3@2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ell\Dropbox\Logos cartes de visite\Logo Madagascar trip's and pic's\Avec correction\Fichier 3@2x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802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92C9C" w:rsidRPr="008739B3" w:rsidRDefault="00B92C9C" w:rsidP="00477C5C">
            <w:pPr>
              <w:ind w:right="-610"/>
              <w:jc w:val="center"/>
              <w:rPr>
                <w:b/>
                <w:noProof/>
                <w:lang w:val="en-US" w:eastAsia="de-DE"/>
              </w:rPr>
            </w:pPr>
          </w:p>
          <w:p w:rsidR="00F13AB2" w:rsidRDefault="00B92C9C" w:rsidP="00477C5C">
            <w:pPr>
              <w:ind w:right="-610"/>
              <w:rPr>
                <w:b/>
                <w:sz w:val="28"/>
                <w:szCs w:val="28"/>
                <w:lang w:val="en-US"/>
              </w:rPr>
            </w:pPr>
            <w:r w:rsidRPr="00B92C9C">
              <w:rPr>
                <w:b/>
                <w:sz w:val="28"/>
                <w:szCs w:val="28"/>
                <w:lang w:val="en-US"/>
              </w:rPr>
              <w:t>Madagascar Trip</w:t>
            </w:r>
            <w:r w:rsidR="004E428C">
              <w:rPr>
                <w:b/>
                <w:sz w:val="28"/>
                <w:szCs w:val="28"/>
                <w:lang w:val="en-US"/>
              </w:rPr>
              <w:t>’</w:t>
            </w:r>
            <w:r w:rsidRPr="00B92C9C">
              <w:rPr>
                <w:b/>
                <w:sz w:val="28"/>
                <w:szCs w:val="28"/>
                <w:lang w:val="en-US"/>
              </w:rPr>
              <w:t>s and Pic</w:t>
            </w:r>
            <w:r w:rsidR="004E428C">
              <w:rPr>
                <w:b/>
                <w:sz w:val="28"/>
                <w:szCs w:val="28"/>
                <w:lang w:val="en-US"/>
              </w:rPr>
              <w:t>’</w:t>
            </w:r>
            <w:r w:rsidRPr="00B92C9C">
              <w:rPr>
                <w:b/>
                <w:sz w:val="28"/>
                <w:szCs w:val="28"/>
                <w:lang w:val="en-US"/>
              </w:rPr>
              <w:t>s</w:t>
            </w:r>
          </w:p>
          <w:p w:rsidR="00B92C9C" w:rsidRPr="00B92C9C" w:rsidRDefault="00B92C9C" w:rsidP="00477C5C">
            <w:pPr>
              <w:ind w:right="-610"/>
              <w:rPr>
                <w:b/>
                <w:lang w:val="en-US"/>
              </w:rPr>
            </w:pPr>
            <w:proofErr w:type="spellStart"/>
            <w:r>
              <w:rPr>
                <w:b/>
                <w:sz w:val="28"/>
                <w:szCs w:val="28"/>
                <w:lang w:val="en-US"/>
              </w:rPr>
              <w:t>Mahazina</w:t>
            </w:r>
            <w:proofErr w:type="spellEnd"/>
          </w:p>
          <w:p w:rsidR="00F13AB2" w:rsidRPr="00B92C9C" w:rsidRDefault="00B92C9C" w:rsidP="00477C5C">
            <w:pPr>
              <w:ind w:right="-610"/>
              <w:rPr>
                <w:b/>
                <w:sz w:val="28"/>
                <w:szCs w:val="28"/>
                <w:lang w:val="en-US"/>
              </w:rPr>
            </w:pPr>
            <w:r w:rsidRPr="00B92C9C">
              <w:rPr>
                <w:b/>
                <w:sz w:val="28"/>
                <w:szCs w:val="28"/>
                <w:lang w:val="en-US"/>
              </w:rPr>
              <w:t>110</w:t>
            </w:r>
            <w:r w:rsidR="003C4B87" w:rsidRPr="00B92C9C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3C4B87" w:rsidRPr="00B92C9C">
              <w:rPr>
                <w:b/>
                <w:sz w:val="28"/>
                <w:szCs w:val="28"/>
                <w:lang w:val="en-US"/>
              </w:rPr>
              <w:t>Ant</w:t>
            </w:r>
            <w:r w:rsidRPr="00B92C9C">
              <w:rPr>
                <w:b/>
                <w:sz w:val="28"/>
                <w:szCs w:val="28"/>
                <w:lang w:val="en-US"/>
              </w:rPr>
              <w:t>sirabe</w:t>
            </w:r>
            <w:proofErr w:type="spellEnd"/>
          </w:p>
          <w:p w:rsidR="008744BF" w:rsidRPr="00B92C9C" w:rsidRDefault="008744BF" w:rsidP="00477C5C">
            <w:pPr>
              <w:ind w:right="-610"/>
              <w:rPr>
                <w:b/>
                <w:lang w:val="en-US"/>
              </w:rPr>
            </w:pPr>
            <w:r w:rsidRPr="00B92C9C">
              <w:rPr>
                <w:b/>
                <w:lang w:val="en-US"/>
              </w:rPr>
              <w:t>Tel :033 12 048 92</w:t>
            </w:r>
          </w:p>
          <w:p w:rsidR="008744BF" w:rsidRPr="00B92C9C" w:rsidRDefault="008744BF" w:rsidP="00477C5C">
            <w:pPr>
              <w:rPr>
                <w:lang w:val="en-US"/>
              </w:rPr>
            </w:pPr>
            <w:r w:rsidRPr="00B92C9C">
              <w:rPr>
                <w:b/>
                <w:lang w:val="en-US"/>
              </w:rPr>
              <w:t>Mail : konnerth1@hotmail.com</w:t>
            </w:r>
          </w:p>
          <w:p w:rsidR="008744BF" w:rsidRPr="00B92C9C" w:rsidRDefault="008744BF">
            <w:pPr>
              <w:rPr>
                <w:lang w:val="en-US"/>
              </w:rPr>
            </w:pPr>
          </w:p>
        </w:tc>
        <w:tc>
          <w:tcPr>
            <w:tcW w:w="184" w:type="dxa"/>
            <w:vMerge w:val="restart"/>
            <w:tcBorders>
              <w:top w:val="nil"/>
            </w:tcBorders>
            <w:shd w:val="clear" w:color="auto" w:fill="auto"/>
          </w:tcPr>
          <w:p w:rsidR="008744BF" w:rsidRPr="00B92C9C" w:rsidRDefault="008744BF">
            <w:pPr>
              <w:rPr>
                <w:lang w:val="en-US"/>
              </w:rPr>
            </w:pPr>
          </w:p>
        </w:tc>
        <w:tc>
          <w:tcPr>
            <w:tcW w:w="6030" w:type="dxa"/>
            <w:shd w:val="clear" w:color="auto" w:fill="auto"/>
          </w:tcPr>
          <w:p w:rsidR="008744BF" w:rsidRPr="004A2CE9" w:rsidRDefault="008744BF"/>
          <w:p w:rsidR="008744BF" w:rsidRPr="008D2EC2" w:rsidRDefault="008744BF">
            <w:pPr>
              <w:rPr>
                <w:sz w:val="28"/>
                <w:szCs w:val="28"/>
              </w:rPr>
            </w:pPr>
            <w:r w:rsidRPr="008D2EC2">
              <w:rPr>
                <w:sz w:val="28"/>
                <w:szCs w:val="28"/>
              </w:rPr>
              <w:t>Hôtel:</w:t>
            </w:r>
          </w:p>
          <w:p w:rsidR="00F13AB2" w:rsidRPr="008D2EC2" w:rsidRDefault="00F13AB2"/>
          <w:p w:rsidR="00F13AB2" w:rsidRPr="008D2EC2" w:rsidRDefault="00F13AB2"/>
          <w:p w:rsidR="00CF352B" w:rsidRPr="008D2EC2" w:rsidRDefault="00CF352B"/>
          <w:p w:rsidR="00CF352B" w:rsidRPr="00CF352B" w:rsidRDefault="00CF352B">
            <w:r w:rsidRPr="00CF352B">
              <w:t xml:space="preserve">Mode de </w:t>
            </w:r>
            <w:r w:rsidR="007E25ED" w:rsidRPr="00CF352B">
              <w:t>paiement</w:t>
            </w:r>
            <w:r w:rsidRPr="00CF352B">
              <w:t>:</w:t>
            </w:r>
            <w:r>
              <w:t xml:space="preserve"> </w:t>
            </w:r>
          </w:p>
          <w:p w:rsidR="00CF352B" w:rsidRPr="00CF352B" w:rsidRDefault="00CF352B" w:rsidP="009577A4">
            <w:r w:rsidRPr="00CF352B">
              <w:t xml:space="preserve">                               A</w:t>
            </w:r>
            <w:r w:rsidR="009577A4">
              <w:t xml:space="preserve">u comptant : </w:t>
            </w:r>
            <w:r>
              <w:t xml:space="preserve">   </w:t>
            </w:r>
            <w:r w:rsidR="00345A4D">
              <w:t>oui</w:t>
            </w:r>
          </w:p>
        </w:tc>
      </w:tr>
      <w:tr w:rsidR="008744BF" w:rsidRPr="008744BF" w:rsidTr="004E428C">
        <w:trPr>
          <w:trHeight w:val="876"/>
        </w:trPr>
        <w:tc>
          <w:tcPr>
            <w:tcW w:w="4586" w:type="dxa"/>
            <w:vMerge/>
          </w:tcPr>
          <w:p w:rsidR="008744BF" w:rsidRDefault="008744BF"/>
        </w:tc>
        <w:tc>
          <w:tcPr>
            <w:tcW w:w="184" w:type="dxa"/>
            <w:vMerge/>
            <w:tcBorders>
              <w:bottom w:val="nil"/>
            </w:tcBorders>
            <w:shd w:val="clear" w:color="auto" w:fill="auto"/>
          </w:tcPr>
          <w:p w:rsidR="008744BF" w:rsidRPr="00CF352B" w:rsidRDefault="008744BF"/>
        </w:tc>
        <w:tc>
          <w:tcPr>
            <w:tcW w:w="6030" w:type="dxa"/>
            <w:tcBorders>
              <w:bottom w:val="single" w:sz="4" w:space="0" w:color="auto"/>
            </w:tcBorders>
            <w:shd w:val="clear" w:color="auto" w:fill="auto"/>
          </w:tcPr>
          <w:p w:rsidR="008744BF" w:rsidRPr="0074067F" w:rsidRDefault="0074067F" w:rsidP="008744BF">
            <w:pPr>
              <w:rPr>
                <w:lang w:val="en-GB"/>
              </w:rPr>
            </w:pPr>
            <w:r>
              <w:rPr>
                <w:lang w:val="en-GB"/>
              </w:rPr>
              <w:t>R</w:t>
            </w:r>
            <w:r w:rsidR="001A6024">
              <w:rPr>
                <w:lang w:val="en-GB"/>
              </w:rPr>
              <w:t>é</w:t>
            </w:r>
            <w:r>
              <w:rPr>
                <w:lang w:val="en-GB"/>
              </w:rPr>
              <w:t>sponsable:</w:t>
            </w:r>
          </w:p>
        </w:tc>
      </w:tr>
    </w:tbl>
    <w:p w:rsidR="008744BF" w:rsidRPr="008744BF" w:rsidRDefault="008744BF"/>
    <w:p w:rsidR="00F13AB2" w:rsidRDefault="00F13AB2" w:rsidP="00F13AB2">
      <w:pPr>
        <w:rPr>
          <w:b/>
          <w:sz w:val="28"/>
          <w:szCs w:val="28"/>
          <w:u w:val="single"/>
        </w:rPr>
      </w:pPr>
      <w:r w:rsidRPr="00F13AB2">
        <w:rPr>
          <w:b/>
          <w:sz w:val="28"/>
          <w:szCs w:val="28"/>
          <w:u w:val="single"/>
        </w:rPr>
        <w:t>Voyageur(s) :</w:t>
      </w:r>
    </w:p>
    <w:p w:rsidR="007E25ED" w:rsidRPr="00F13AB2" w:rsidRDefault="007E25ED" w:rsidP="00F13AB2">
      <w:pPr>
        <w:rPr>
          <w:b/>
          <w:sz w:val="28"/>
          <w:szCs w:val="28"/>
          <w:u w:val="single"/>
        </w:rPr>
      </w:pPr>
    </w:p>
    <w:p w:rsidR="007E25ED" w:rsidRDefault="007E25ED" w:rsidP="007E25ED">
      <w:r>
        <w:t>Noms :</w:t>
      </w:r>
      <w:r w:rsidR="00650502">
        <w:t xml:space="preserve"> </w:t>
      </w:r>
    </w:p>
    <w:p w:rsidR="00F13AB2" w:rsidRDefault="00F13AB2" w:rsidP="00F13AB2">
      <w:pPr>
        <w:rPr>
          <w:b/>
        </w:rPr>
      </w:pPr>
    </w:p>
    <w:p w:rsidR="00F13AB2" w:rsidRDefault="00F13AB2" w:rsidP="00F13AB2">
      <w:r w:rsidRPr="008744BF">
        <w:t>Nombre</w:t>
      </w:r>
      <w:r>
        <w:t xml:space="preserve"> de Personnes :</w:t>
      </w:r>
      <w:r w:rsidR="00A110E9">
        <w:t xml:space="preserve"> </w:t>
      </w:r>
      <w:r>
        <w:tab/>
      </w:r>
      <w:r>
        <w:tab/>
      </w:r>
      <w:r>
        <w:tab/>
        <w:t>Adulte</w:t>
      </w:r>
      <w:r w:rsidR="00345A4D">
        <w:t>s</w:t>
      </w:r>
      <w:r>
        <w:t> :</w:t>
      </w:r>
      <w:r>
        <w:tab/>
      </w:r>
      <w:r>
        <w:tab/>
        <w:t>Enfant</w:t>
      </w:r>
      <w:r w:rsidR="00345A4D">
        <w:t>s</w:t>
      </w:r>
      <w:r>
        <w:t> :</w:t>
      </w:r>
    </w:p>
    <w:p w:rsidR="008744BF" w:rsidRDefault="008744BF" w:rsidP="008744BF"/>
    <w:p w:rsidR="008744BF" w:rsidRDefault="008744BF" w:rsidP="00F13AB2">
      <w:pPr>
        <w:jc w:val="center"/>
        <w:rPr>
          <w:b/>
          <w:sz w:val="28"/>
          <w:szCs w:val="28"/>
          <w:u w:val="single"/>
        </w:rPr>
      </w:pPr>
      <w:r w:rsidRPr="008744BF">
        <w:rPr>
          <w:b/>
          <w:sz w:val="28"/>
          <w:szCs w:val="28"/>
          <w:u w:val="single"/>
        </w:rPr>
        <w:t>Veuillez fournir en échange de ce bon les services suivants :</w:t>
      </w:r>
    </w:p>
    <w:p w:rsidR="007E25ED" w:rsidRDefault="007E25ED" w:rsidP="008744BF">
      <w:pPr>
        <w:rPr>
          <w:b/>
          <w:sz w:val="28"/>
          <w:szCs w:val="28"/>
          <w:u w:val="single"/>
        </w:rPr>
      </w:pPr>
    </w:p>
    <w:p w:rsidR="008744BF" w:rsidRDefault="00F13AB2" w:rsidP="008744BF">
      <w:r>
        <w:rPr>
          <w:b/>
        </w:rPr>
        <w:t>Arrivée</w:t>
      </w:r>
      <w:r w:rsidR="008744BF" w:rsidRPr="00691BC8">
        <w:rPr>
          <w:b/>
        </w:rPr>
        <w:t>:</w:t>
      </w:r>
      <w:r>
        <w:rPr>
          <w:b/>
        </w:rPr>
        <w:tab/>
      </w:r>
      <w:r w:rsidR="00CF352B">
        <w:rPr>
          <w:b/>
        </w:rPr>
        <w:tab/>
      </w:r>
      <w:r w:rsidR="00CF352B">
        <w:rPr>
          <w:b/>
        </w:rPr>
        <w:tab/>
      </w:r>
      <w:r w:rsidR="00CF352B">
        <w:rPr>
          <w:b/>
        </w:rPr>
        <w:tab/>
      </w:r>
      <w:r w:rsidR="00CF352B">
        <w:rPr>
          <w:b/>
        </w:rPr>
        <w:tab/>
      </w:r>
      <w:r w:rsidR="00CF352B">
        <w:rPr>
          <w:b/>
        </w:rPr>
        <w:tab/>
        <w:t>Départ</w:t>
      </w:r>
      <w:r w:rsidR="00CF352B" w:rsidRPr="00691BC8">
        <w:rPr>
          <w:b/>
        </w:rPr>
        <w:t> 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706D26">
        <w:fldChar w:fldCharType="begin"/>
      </w:r>
      <w:r w:rsidR="00706D26">
        <w:instrText xml:space="preserve"> CREATEDATE  </w:instrText>
      </w:r>
      <w:r w:rsidR="00706D26">
        <w:fldChar w:fldCharType="end"/>
      </w:r>
    </w:p>
    <w:p w:rsidR="008744BF" w:rsidRDefault="008744BF" w:rsidP="008744BF">
      <w:pPr>
        <w:rPr>
          <w:b/>
        </w:rPr>
      </w:pPr>
      <w:r w:rsidRPr="00691BC8">
        <w:rPr>
          <w:b/>
        </w:rPr>
        <w:t>N° de nuitées :</w:t>
      </w:r>
      <w:r w:rsidR="00F13AB2">
        <w:rPr>
          <w:b/>
        </w:rPr>
        <w:tab/>
      </w:r>
      <w:r w:rsidR="00F13AB2">
        <w:rPr>
          <w:b/>
        </w:rPr>
        <w:tab/>
      </w:r>
      <w:r w:rsidR="00F13AB2">
        <w:rPr>
          <w:b/>
        </w:rPr>
        <w:tab/>
      </w:r>
      <w:r w:rsidR="00F13AB2">
        <w:rPr>
          <w:b/>
        </w:rPr>
        <w:tab/>
      </w:r>
      <w:r w:rsidR="00CF352B">
        <w:rPr>
          <w:b/>
        </w:rPr>
        <w:tab/>
      </w:r>
      <w:r w:rsidR="00F13AB2">
        <w:rPr>
          <w:b/>
        </w:rPr>
        <w:t>Day use :</w:t>
      </w:r>
    </w:p>
    <w:p w:rsidR="00F13AB2" w:rsidRDefault="00F13AB2" w:rsidP="008744BF">
      <w:pPr>
        <w:rPr>
          <w:b/>
        </w:rPr>
      </w:pPr>
    </w:p>
    <w:p w:rsidR="00F13AB2" w:rsidRPr="00120D69" w:rsidRDefault="00F13AB2" w:rsidP="008744BF">
      <w:pPr>
        <w:rPr>
          <w:b/>
          <w:sz w:val="28"/>
          <w:szCs w:val="28"/>
          <w:u w:val="single"/>
          <w:lang w:val="en-US"/>
        </w:rPr>
      </w:pPr>
      <w:r w:rsidRPr="00120D69">
        <w:rPr>
          <w:b/>
          <w:sz w:val="28"/>
          <w:szCs w:val="28"/>
          <w:u w:val="single"/>
          <w:lang w:val="en-US"/>
        </w:rPr>
        <w:t>Chambre:</w:t>
      </w:r>
    </w:p>
    <w:p w:rsidR="00F13AB2" w:rsidRPr="00120D69" w:rsidRDefault="00F13AB2" w:rsidP="00263F32">
      <w:pPr>
        <w:rPr>
          <w:lang w:val="en-US"/>
        </w:rPr>
      </w:pPr>
    </w:p>
    <w:p w:rsidR="00263F32" w:rsidRPr="00120D69" w:rsidRDefault="00E87C0D" w:rsidP="00263F32">
      <w:pPr>
        <w:rPr>
          <w:lang w:val="en-US"/>
        </w:rPr>
      </w:pPr>
      <w:r>
        <w:rPr>
          <w:lang w:val="en-US"/>
        </w:rPr>
        <w:t>Double</w:t>
      </w:r>
      <w:r w:rsidR="00A110E9">
        <w:rPr>
          <w:lang w:val="en-US"/>
        </w:rPr>
        <w:t xml:space="preserve">: </w:t>
      </w:r>
      <w:r w:rsidR="008744BF" w:rsidRPr="00120D69">
        <w:rPr>
          <w:lang w:val="en-US"/>
        </w:rPr>
        <w:t xml:space="preserve"> </w:t>
      </w:r>
      <w:r w:rsidR="003952F9">
        <w:rPr>
          <w:lang w:val="en-US"/>
        </w:rPr>
        <w:t>1</w:t>
      </w:r>
      <w:r w:rsidR="00F13AB2" w:rsidRPr="00120D69">
        <w:rPr>
          <w:lang w:val="en-US"/>
        </w:rPr>
        <w:tab/>
      </w:r>
      <w:r w:rsidR="001A6024" w:rsidRPr="00120D69">
        <w:rPr>
          <w:lang w:val="en-US"/>
        </w:rPr>
        <w:tab/>
      </w:r>
      <w:r w:rsidR="00F13AB2" w:rsidRPr="00120D69">
        <w:rPr>
          <w:lang w:val="en-US"/>
        </w:rPr>
        <w:t>Twin(s)</w:t>
      </w:r>
      <w:r w:rsidR="00263F32" w:rsidRPr="00120D69">
        <w:rPr>
          <w:lang w:val="en-US"/>
        </w:rPr>
        <w:t xml:space="preserve">:          </w:t>
      </w:r>
      <w:r w:rsidR="00F13AB2" w:rsidRPr="00120D69">
        <w:rPr>
          <w:lang w:val="en-US"/>
        </w:rPr>
        <w:tab/>
        <w:t>Triple(s)</w:t>
      </w:r>
      <w:r w:rsidR="00263F32" w:rsidRPr="00120D69">
        <w:rPr>
          <w:lang w:val="en-US"/>
        </w:rPr>
        <w:t>:</w:t>
      </w:r>
      <w:r w:rsidR="00F13AB2" w:rsidRPr="00120D69">
        <w:rPr>
          <w:lang w:val="en-US"/>
        </w:rPr>
        <w:tab/>
      </w:r>
      <w:r w:rsidR="00F13AB2" w:rsidRPr="00120D69">
        <w:rPr>
          <w:lang w:val="en-US"/>
        </w:rPr>
        <w:tab/>
        <w:t>Familial:</w:t>
      </w:r>
    </w:p>
    <w:p w:rsidR="008744BF" w:rsidRPr="00120D69" w:rsidRDefault="008744BF" w:rsidP="008744BF">
      <w:pPr>
        <w:rPr>
          <w:lang w:val="en-US"/>
        </w:rPr>
      </w:pPr>
      <w:bookmarkStart w:id="0" w:name="_GoBack"/>
      <w:bookmarkEnd w:id="0"/>
    </w:p>
    <w:p w:rsidR="008744BF" w:rsidRPr="00F13AB2" w:rsidRDefault="008744BF" w:rsidP="008744BF">
      <w:pPr>
        <w:rPr>
          <w:b/>
          <w:sz w:val="28"/>
          <w:szCs w:val="28"/>
          <w:u w:val="single"/>
        </w:rPr>
      </w:pPr>
      <w:r w:rsidRPr="00F13AB2">
        <w:rPr>
          <w:b/>
          <w:sz w:val="28"/>
          <w:szCs w:val="28"/>
          <w:u w:val="single"/>
        </w:rPr>
        <w:t>Restauration:</w:t>
      </w:r>
      <w:r w:rsidR="001C093F">
        <w:rPr>
          <w:b/>
          <w:sz w:val="28"/>
          <w:szCs w:val="28"/>
          <w:u w:val="single"/>
        </w:rPr>
        <w:t xml:space="preserve"> </w:t>
      </w:r>
      <w:proofErr w:type="spellStart"/>
      <w:r w:rsidR="001C093F">
        <w:rPr>
          <w:b/>
          <w:sz w:val="28"/>
          <w:szCs w:val="28"/>
          <w:u w:val="single"/>
        </w:rPr>
        <w:t>Bed</w:t>
      </w:r>
      <w:proofErr w:type="spellEnd"/>
      <w:r w:rsidR="001C093F">
        <w:rPr>
          <w:b/>
          <w:sz w:val="28"/>
          <w:szCs w:val="28"/>
          <w:u w:val="single"/>
        </w:rPr>
        <w:t xml:space="preserve"> &amp; Breakfast</w:t>
      </w:r>
    </w:p>
    <w:p w:rsidR="008744BF" w:rsidRPr="00F13AB2" w:rsidRDefault="008744BF" w:rsidP="008744BF">
      <w:pPr>
        <w:rPr>
          <w:b/>
        </w:rPr>
      </w:pPr>
    </w:p>
    <w:p w:rsidR="00CF352B" w:rsidRDefault="00714558" w:rsidP="008744BF">
      <w:r>
        <w:t>Petit</w:t>
      </w:r>
      <w:r w:rsidR="00F13AB2">
        <w:t xml:space="preserve"> déjeuner :</w:t>
      </w:r>
      <w:r w:rsidR="001C2B4C">
        <w:t xml:space="preserve"> OUI</w:t>
      </w:r>
      <w:r w:rsidR="00F13AB2">
        <w:tab/>
      </w:r>
      <w:r w:rsidR="00F13AB2">
        <w:tab/>
      </w:r>
      <w:r w:rsidR="008744BF" w:rsidRPr="00691BC8">
        <w:t xml:space="preserve"> Repas midi:      </w:t>
      </w:r>
      <w:r w:rsidR="00D360EC">
        <w:t>NON</w:t>
      </w:r>
      <w:r w:rsidR="008744BF" w:rsidRPr="00691BC8">
        <w:t xml:space="preserve">          </w:t>
      </w:r>
      <w:r w:rsidR="00F13AB2">
        <w:tab/>
      </w:r>
      <w:r w:rsidR="00F13AB2">
        <w:tab/>
      </w:r>
      <w:r w:rsidR="008744BF" w:rsidRPr="00691BC8">
        <w:t>Repas soir :</w:t>
      </w:r>
      <w:r w:rsidR="001C2B4C">
        <w:t xml:space="preserve"> </w:t>
      </w:r>
      <w:r w:rsidR="001C093F">
        <w:t>NON</w:t>
      </w:r>
    </w:p>
    <w:p w:rsidR="00CF352B" w:rsidRDefault="00CF352B" w:rsidP="008744BF"/>
    <w:p w:rsidR="00CF352B" w:rsidRPr="00CF352B" w:rsidRDefault="00CF352B" w:rsidP="008744BF">
      <w:pPr>
        <w:rPr>
          <w:b/>
          <w:sz w:val="28"/>
          <w:szCs w:val="28"/>
          <w:u w:val="single"/>
        </w:rPr>
      </w:pPr>
      <w:r w:rsidRPr="00CF352B">
        <w:rPr>
          <w:b/>
          <w:sz w:val="28"/>
          <w:szCs w:val="28"/>
          <w:u w:val="single"/>
        </w:rPr>
        <w:t>Particularités</w:t>
      </w:r>
      <w:r w:rsidR="00F13AB2" w:rsidRPr="00CF352B">
        <w:rPr>
          <w:b/>
          <w:sz w:val="28"/>
          <w:szCs w:val="28"/>
          <w:u w:val="single"/>
        </w:rPr>
        <w:t> :</w:t>
      </w:r>
    </w:p>
    <w:p w:rsidR="007E25ED" w:rsidRDefault="007E25ED" w:rsidP="008744BF"/>
    <w:p w:rsidR="007E25ED" w:rsidRDefault="007E25ED" w:rsidP="008744B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98"/>
        <w:gridCol w:w="4298"/>
      </w:tblGrid>
      <w:tr w:rsidR="007E25ED" w:rsidTr="004E428C">
        <w:trPr>
          <w:trHeight w:val="1425"/>
        </w:trPr>
        <w:tc>
          <w:tcPr>
            <w:tcW w:w="4298" w:type="dxa"/>
            <w:shd w:val="clear" w:color="auto" w:fill="auto"/>
          </w:tcPr>
          <w:p w:rsidR="007E25ED" w:rsidRDefault="00301192" w:rsidP="008744BF">
            <w:r>
              <w:t>Cachet et signature du Directeur</w:t>
            </w:r>
          </w:p>
          <w:p w:rsidR="00301192" w:rsidRDefault="00301192" w:rsidP="008744BF"/>
          <w:p w:rsidR="0074067F" w:rsidRDefault="0021220C" w:rsidP="008744BF">
            <w:r>
              <w:rPr>
                <w:noProof/>
                <w:lang w:val="en-US" w:eastAsia="en-US"/>
              </w:rPr>
              <w:drawing>
                <wp:inline distT="0" distB="0" distL="0" distR="0" wp14:anchorId="08FE38D8" wp14:editId="1BD778DC">
                  <wp:extent cx="1000125" cy="46081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yphotosign_63410_b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937" cy="463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01192" w:rsidRDefault="00301192" w:rsidP="008744BF"/>
        </w:tc>
        <w:tc>
          <w:tcPr>
            <w:tcW w:w="4298" w:type="dxa"/>
            <w:shd w:val="clear" w:color="auto" w:fill="auto"/>
          </w:tcPr>
          <w:p w:rsidR="007E25ED" w:rsidRDefault="00301192" w:rsidP="008744BF">
            <w:r>
              <w:t>Nom du guide :</w:t>
            </w:r>
            <w:r w:rsidR="00650502">
              <w:t xml:space="preserve"> </w:t>
            </w:r>
            <w:proofErr w:type="spellStart"/>
            <w:r w:rsidR="00A20771">
              <w:t>Aina</w:t>
            </w:r>
            <w:proofErr w:type="spellEnd"/>
          </w:p>
          <w:p w:rsidR="0074067F" w:rsidRDefault="0074067F" w:rsidP="008744BF"/>
          <w:p w:rsidR="00301192" w:rsidRPr="0074067F" w:rsidRDefault="00301192" w:rsidP="00A20771">
            <w:r>
              <w:t>Nom du chauffeur</w:t>
            </w:r>
            <w:r w:rsidR="0074067F">
              <w:t> :</w:t>
            </w:r>
            <w:r w:rsidR="00650502">
              <w:t xml:space="preserve"> </w:t>
            </w:r>
            <w:proofErr w:type="spellStart"/>
            <w:r w:rsidR="00A20771">
              <w:t>Aina</w:t>
            </w:r>
            <w:proofErr w:type="spellEnd"/>
          </w:p>
        </w:tc>
      </w:tr>
      <w:tr w:rsidR="003952F9" w:rsidTr="004E428C">
        <w:trPr>
          <w:trHeight w:val="1425"/>
        </w:trPr>
        <w:tc>
          <w:tcPr>
            <w:tcW w:w="4298" w:type="dxa"/>
            <w:shd w:val="clear" w:color="auto" w:fill="auto"/>
          </w:tcPr>
          <w:p w:rsidR="003952F9" w:rsidRDefault="003952F9" w:rsidP="008744BF"/>
        </w:tc>
        <w:tc>
          <w:tcPr>
            <w:tcW w:w="4298" w:type="dxa"/>
            <w:shd w:val="clear" w:color="auto" w:fill="auto"/>
          </w:tcPr>
          <w:p w:rsidR="003952F9" w:rsidRDefault="003952F9" w:rsidP="008744BF"/>
        </w:tc>
      </w:tr>
    </w:tbl>
    <w:p w:rsidR="007E25ED" w:rsidRDefault="007E25ED" w:rsidP="008744BF"/>
    <w:p w:rsidR="007E25ED" w:rsidRDefault="007E25ED" w:rsidP="008744BF"/>
    <w:p w:rsidR="007E25ED" w:rsidRDefault="007E25ED" w:rsidP="008744BF"/>
    <w:p w:rsidR="007E25ED" w:rsidRDefault="007E25ED" w:rsidP="008744BF"/>
    <w:p w:rsidR="007E25ED" w:rsidRPr="008744BF" w:rsidRDefault="007E25ED" w:rsidP="008744BF"/>
    <w:sectPr w:rsidR="007E25ED" w:rsidRPr="008744BF" w:rsidSect="004E428C">
      <w:pgSz w:w="11906" w:h="16838"/>
      <w:pgMar w:top="630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F13AB2"/>
    <w:rsid w:val="00120D69"/>
    <w:rsid w:val="001A6024"/>
    <w:rsid w:val="001C093F"/>
    <w:rsid w:val="001C2B4C"/>
    <w:rsid w:val="0021220C"/>
    <w:rsid w:val="00222455"/>
    <w:rsid w:val="00263F32"/>
    <w:rsid w:val="00301192"/>
    <w:rsid w:val="00345A4D"/>
    <w:rsid w:val="003952F9"/>
    <w:rsid w:val="003C4B87"/>
    <w:rsid w:val="003C63E8"/>
    <w:rsid w:val="00403443"/>
    <w:rsid w:val="00444DA6"/>
    <w:rsid w:val="00477C5C"/>
    <w:rsid w:val="004A2CE9"/>
    <w:rsid w:val="004E428C"/>
    <w:rsid w:val="00650502"/>
    <w:rsid w:val="006976F9"/>
    <w:rsid w:val="00706D26"/>
    <w:rsid w:val="00714558"/>
    <w:rsid w:val="0074067F"/>
    <w:rsid w:val="007E25ED"/>
    <w:rsid w:val="008739B3"/>
    <w:rsid w:val="008744BF"/>
    <w:rsid w:val="008A68F4"/>
    <w:rsid w:val="008D2EC2"/>
    <w:rsid w:val="008E5F58"/>
    <w:rsid w:val="008F13A8"/>
    <w:rsid w:val="00947231"/>
    <w:rsid w:val="009577A4"/>
    <w:rsid w:val="00A110E9"/>
    <w:rsid w:val="00A20771"/>
    <w:rsid w:val="00A97574"/>
    <w:rsid w:val="00B8234A"/>
    <w:rsid w:val="00B92C9C"/>
    <w:rsid w:val="00CF352B"/>
    <w:rsid w:val="00D360EC"/>
    <w:rsid w:val="00E87C0D"/>
    <w:rsid w:val="00F13A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EAAFCD0-967A-4966-A8D5-1CE2955F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4B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25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122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2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lfab\Dropbox\Travail\Formulaires%20inscriptions,%20Vouchers\Bon%20d&#8217;&#233;change%20H&#244;tel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Bon d’échange Hôtel</Template>
  <TotalTime>51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Bon d’échange Hôtel</vt:lpstr>
      <vt:lpstr>Bon d’échange Hôtel</vt:lpstr>
    </vt:vector>
  </TitlesOfParts>
  <Company/>
  <LinksUpToDate>false</LinksUpToDate>
  <CharactersWithSpaces>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 d’échange Hôtel</dc:title>
  <dc:creator>Melfab</dc:creator>
  <cp:lastModifiedBy>Microsoft account</cp:lastModifiedBy>
  <cp:revision>23</cp:revision>
  <cp:lastPrinted>2025-07-15T06:36:00Z</cp:lastPrinted>
  <dcterms:created xsi:type="dcterms:W3CDTF">2013-02-25T08:24:00Z</dcterms:created>
  <dcterms:modified xsi:type="dcterms:W3CDTF">2025-07-15T15:31:00Z</dcterms:modified>
</cp:coreProperties>
</file>